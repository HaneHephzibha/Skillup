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6E6E6" w:themeColor="accent4"/>
  <w:body>
    <w:p w14:paraId="0FEC503B" w14:textId="0EB02856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2E53D43" wp14:editId="595BB1B7">
                <wp:simplePos x="0" y="0"/>
                <wp:positionH relativeFrom="margin">
                  <wp:align>center</wp:align>
                </wp:positionH>
                <wp:positionV relativeFrom="paragraph">
                  <wp:posOffset>-522605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4520C" id="Group 5" o:spid="_x0000_s1026" alt="&quot;&quot;" style="position:absolute;margin-left:0;margin-top:-41.15pt;width:622.8pt;height:796.3pt;z-index:-251657216;mso-position-horizontal:center;mso-position-horizontal-relative:margin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margin"/>
                <w10:anchorlock/>
              </v:group>
            </w:pict>
          </mc:Fallback>
        </mc:AlternateContent>
      </w:r>
    </w:p>
    <w:tbl>
      <w:tblPr>
        <w:tblW w:w="556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51"/>
        <w:gridCol w:w="624"/>
        <w:gridCol w:w="437"/>
        <w:gridCol w:w="753"/>
        <w:gridCol w:w="4208"/>
      </w:tblGrid>
      <w:tr w:rsidR="00E95D08" w:rsidRPr="00162614" w14:paraId="499B20F1" w14:textId="77777777" w:rsidTr="00981FFC">
        <w:trPr>
          <w:trHeight w:val="559"/>
        </w:trPr>
        <w:tc>
          <w:tcPr>
            <w:tcW w:w="4751" w:type="dxa"/>
            <w:vMerge w:val="restart"/>
          </w:tcPr>
          <w:p w14:paraId="77CE979C" w14:textId="77777777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1C26FFC7" w14:textId="5B7DFB81" w:rsidR="00E95D08" w:rsidRPr="00162614" w:rsidRDefault="005557B1" w:rsidP="00DE524F">
            <w:pPr>
              <w:pStyle w:val="Subtitle"/>
            </w:pPr>
            <w:r>
              <w:t>Jothi Mani</w:t>
            </w:r>
          </w:p>
        </w:tc>
        <w:tc>
          <w:tcPr>
            <w:tcW w:w="624" w:type="dxa"/>
          </w:tcPr>
          <w:p w14:paraId="1F2F40F9" w14:textId="77777777" w:rsidR="00E95D08" w:rsidRPr="00162614" w:rsidRDefault="00E95D08" w:rsidP="00DE524F"/>
        </w:tc>
        <w:tc>
          <w:tcPr>
            <w:tcW w:w="437" w:type="dxa"/>
          </w:tcPr>
          <w:p w14:paraId="72DC5577" w14:textId="77777777" w:rsidR="00E95D08" w:rsidRPr="00162614" w:rsidRDefault="00E95D08" w:rsidP="00DE524F"/>
        </w:tc>
        <w:tc>
          <w:tcPr>
            <w:tcW w:w="4961" w:type="dxa"/>
            <w:gridSpan w:val="2"/>
            <w:vAlign w:val="center"/>
          </w:tcPr>
          <w:p w14:paraId="09C79B3D" w14:textId="068F41B4" w:rsidR="00E95D08" w:rsidRPr="00162614" w:rsidRDefault="00E95D08" w:rsidP="00E95D08">
            <w:pPr>
              <w:pStyle w:val="Heading3"/>
            </w:pPr>
          </w:p>
        </w:tc>
      </w:tr>
      <w:tr w:rsidR="00E95D08" w:rsidRPr="00162614" w14:paraId="19CC9118" w14:textId="77777777" w:rsidTr="00981FFC">
        <w:trPr>
          <w:trHeight w:val="558"/>
        </w:trPr>
        <w:tc>
          <w:tcPr>
            <w:tcW w:w="4751" w:type="dxa"/>
            <w:vMerge/>
          </w:tcPr>
          <w:p w14:paraId="5F4B96B7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71E1CA29" w14:textId="77777777" w:rsidR="00E95D08" w:rsidRPr="00162614" w:rsidRDefault="00E95D08" w:rsidP="00DE524F"/>
        </w:tc>
        <w:tc>
          <w:tcPr>
            <w:tcW w:w="437" w:type="dxa"/>
          </w:tcPr>
          <w:p w14:paraId="7E15855F" w14:textId="77777777" w:rsidR="00E95D08" w:rsidRPr="00162614" w:rsidRDefault="00E95D08" w:rsidP="00DE524F"/>
        </w:tc>
        <w:tc>
          <w:tcPr>
            <w:tcW w:w="4961" w:type="dxa"/>
            <w:gridSpan w:val="2"/>
            <w:vAlign w:val="center"/>
          </w:tcPr>
          <w:p w14:paraId="1AAA7EBB" w14:textId="40D8539B" w:rsidR="00E95D08" w:rsidRPr="00162614" w:rsidRDefault="00E95D08" w:rsidP="00E95D08">
            <w:pPr>
              <w:pStyle w:val="Heading4"/>
            </w:pPr>
          </w:p>
        </w:tc>
      </w:tr>
      <w:tr w:rsidR="00E95D08" w:rsidRPr="00162614" w14:paraId="6DE2B321" w14:textId="77777777" w:rsidTr="00981FFC">
        <w:trPr>
          <w:trHeight w:val="1191"/>
        </w:trPr>
        <w:tc>
          <w:tcPr>
            <w:tcW w:w="4751" w:type="dxa"/>
            <w:vMerge/>
          </w:tcPr>
          <w:p w14:paraId="57E7124B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624" w:type="dxa"/>
          </w:tcPr>
          <w:p w14:paraId="56B5B983" w14:textId="77777777" w:rsidR="00E95D08" w:rsidRDefault="00E95D08" w:rsidP="00DE524F"/>
        </w:tc>
        <w:tc>
          <w:tcPr>
            <w:tcW w:w="437" w:type="dxa"/>
          </w:tcPr>
          <w:p w14:paraId="149AB082" w14:textId="77777777" w:rsidR="00E95D08" w:rsidRDefault="00E95D08" w:rsidP="00DE524F"/>
        </w:tc>
        <w:tc>
          <w:tcPr>
            <w:tcW w:w="4961" w:type="dxa"/>
            <w:gridSpan w:val="2"/>
          </w:tcPr>
          <w:p w14:paraId="0D721D82" w14:textId="7EE278E1" w:rsidR="00E95D08" w:rsidRPr="008D4A99" w:rsidRDefault="00BB479B" w:rsidP="00DE524F">
            <w:pPr>
              <w:pStyle w:val="Heading5"/>
            </w:pPr>
            <w:r>
              <w:t>Computer Science Lecture</w:t>
            </w:r>
          </w:p>
        </w:tc>
      </w:tr>
      <w:tr w:rsidR="00E95D08" w:rsidRPr="00162614" w14:paraId="6A6E958E" w14:textId="77777777" w:rsidTr="00981FFC">
        <w:trPr>
          <w:trHeight w:val="850"/>
        </w:trPr>
        <w:tc>
          <w:tcPr>
            <w:tcW w:w="4751" w:type="dxa"/>
            <w:vAlign w:val="center"/>
          </w:tcPr>
          <w:p w14:paraId="2CFEEDF4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202B47EE5E3349BAA0F2B6DEC7BE52EE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624" w:type="dxa"/>
            <w:vAlign w:val="center"/>
          </w:tcPr>
          <w:p w14:paraId="4AFB71F2" w14:textId="77777777" w:rsidR="00E95D08" w:rsidRDefault="00E95D08" w:rsidP="00E95D08"/>
        </w:tc>
        <w:tc>
          <w:tcPr>
            <w:tcW w:w="437" w:type="dxa"/>
            <w:vAlign w:val="center"/>
          </w:tcPr>
          <w:p w14:paraId="2B4F359F" w14:textId="77777777" w:rsidR="00E95D08" w:rsidRDefault="00E95D08" w:rsidP="00E95D08"/>
        </w:tc>
        <w:tc>
          <w:tcPr>
            <w:tcW w:w="4961" w:type="dxa"/>
            <w:gridSpan w:val="2"/>
            <w:vAlign w:val="center"/>
          </w:tcPr>
          <w:p w14:paraId="18C8CD09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5A984CE0DE4B430285569B7DAD89C893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7F9EA88F" w14:textId="77777777" w:rsidTr="00981FFC">
        <w:trPr>
          <w:trHeight w:val="639"/>
        </w:trPr>
        <w:tc>
          <w:tcPr>
            <w:tcW w:w="4751" w:type="dxa"/>
            <w:vMerge w:val="restart"/>
            <w:vAlign w:val="center"/>
          </w:tcPr>
          <w:p w14:paraId="2F6C46C6" w14:textId="1D644E0F" w:rsidR="00E95D08" w:rsidRPr="000F3FE2" w:rsidRDefault="003C19A4" w:rsidP="00E95D08">
            <w:r w:rsidRPr="003C19A4">
              <w:t>Dedicated and experienced Computer Science lecturer with over 20 years of teaching, research, and curriculum development expertise. Committed to fostering an engaging learning environment, mentoring students, and contributing to cutting-edge. Eager to leverage extensive academic knowledge and practical experience to inspire the next generation of technology professionals and contribute to institutional growth and innovatio</w:t>
            </w:r>
          </w:p>
        </w:tc>
        <w:tc>
          <w:tcPr>
            <w:tcW w:w="624" w:type="dxa"/>
            <w:vMerge w:val="restart"/>
          </w:tcPr>
          <w:p w14:paraId="67E3D9C4" w14:textId="77777777" w:rsidR="00E95D08" w:rsidRDefault="00E95D08" w:rsidP="00DE524F"/>
        </w:tc>
        <w:tc>
          <w:tcPr>
            <w:tcW w:w="437" w:type="dxa"/>
            <w:vMerge w:val="restart"/>
          </w:tcPr>
          <w:p w14:paraId="2B262B1E" w14:textId="77777777" w:rsidR="00E95D08" w:rsidRDefault="00E95D08" w:rsidP="00DE524F"/>
        </w:tc>
        <w:tc>
          <w:tcPr>
            <w:tcW w:w="753" w:type="dxa"/>
            <w:vAlign w:val="center"/>
          </w:tcPr>
          <w:p w14:paraId="7250DB7D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7E5C79BA" wp14:editId="3CB6C4B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vAlign w:val="center"/>
          </w:tcPr>
          <w:p w14:paraId="23013017" w14:textId="37271140" w:rsidR="00E95D08" w:rsidRPr="008D4A99" w:rsidRDefault="008F572E" w:rsidP="00E95D08">
            <w:pPr>
              <w:pStyle w:val="Contact1"/>
            </w:pPr>
            <w:r>
              <w:t>96</w:t>
            </w:r>
            <w:r w:rsidR="00AC17C9">
              <w:t>774 08081</w:t>
            </w:r>
          </w:p>
        </w:tc>
      </w:tr>
      <w:tr w:rsidR="00E95D08" w:rsidRPr="00162614" w14:paraId="41FC4088" w14:textId="77777777" w:rsidTr="00981FFC">
        <w:trPr>
          <w:trHeight w:val="637"/>
        </w:trPr>
        <w:tc>
          <w:tcPr>
            <w:tcW w:w="4751" w:type="dxa"/>
            <w:vMerge/>
          </w:tcPr>
          <w:p w14:paraId="04B57DB9" w14:textId="77777777" w:rsidR="00E95D08" w:rsidRPr="000F3FE2" w:rsidRDefault="00E95D08" w:rsidP="00DE524F"/>
        </w:tc>
        <w:tc>
          <w:tcPr>
            <w:tcW w:w="624" w:type="dxa"/>
            <w:vMerge/>
          </w:tcPr>
          <w:p w14:paraId="41A4DAC7" w14:textId="77777777" w:rsidR="00E95D08" w:rsidRDefault="00E95D08" w:rsidP="00DE524F"/>
        </w:tc>
        <w:tc>
          <w:tcPr>
            <w:tcW w:w="437" w:type="dxa"/>
            <w:vMerge/>
          </w:tcPr>
          <w:p w14:paraId="6C69E373" w14:textId="77777777" w:rsidR="00E95D08" w:rsidRDefault="00E95D08" w:rsidP="00DE524F"/>
        </w:tc>
        <w:tc>
          <w:tcPr>
            <w:tcW w:w="753" w:type="dxa"/>
            <w:vAlign w:val="center"/>
          </w:tcPr>
          <w:p w14:paraId="3547A6D8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4AA65D5A" wp14:editId="6B58259A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vAlign w:val="center"/>
          </w:tcPr>
          <w:p w14:paraId="18D86DE2" w14:textId="4BCB4390" w:rsidR="00E95D08" w:rsidRPr="008D4A99" w:rsidRDefault="00AC17C9" w:rsidP="00E95D08">
            <w:pPr>
              <w:pStyle w:val="Contact1"/>
            </w:pPr>
            <w:r>
              <w:t>96774 08081</w:t>
            </w:r>
          </w:p>
        </w:tc>
      </w:tr>
      <w:tr w:rsidR="00E95D08" w:rsidRPr="00162614" w14:paraId="6DAF5DF4" w14:textId="77777777" w:rsidTr="00981FFC">
        <w:trPr>
          <w:trHeight w:val="637"/>
        </w:trPr>
        <w:tc>
          <w:tcPr>
            <w:tcW w:w="4751" w:type="dxa"/>
            <w:vMerge/>
          </w:tcPr>
          <w:p w14:paraId="05447B8D" w14:textId="77777777" w:rsidR="00E95D08" w:rsidRPr="000F3FE2" w:rsidRDefault="00E95D08" w:rsidP="00DE524F"/>
        </w:tc>
        <w:tc>
          <w:tcPr>
            <w:tcW w:w="624" w:type="dxa"/>
            <w:vMerge/>
          </w:tcPr>
          <w:p w14:paraId="2F44710B" w14:textId="77777777" w:rsidR="00E95D08" w:rsidRDefault="00E95D08" w:rsidP="00DE524F"/>
        </w:tc>
        <w:tc>
          <w:tcPr>
            <w:tcW w:w="437" w:type="dxa"/>
            <w:vMerge/>
          </w:tcPr>
          <w:p w14:paraId="6FB17BE6" w14:textId="77777777" w:rsidR="00E95D08" w:rsidRDefault="00E95D08" w:rsidP="00DE524F"/>
        </w:tc>
        <w:tc>
          <w:tcPr>
            <w:tcW w:w="753" w:type="dxa"/>
            <w:vAlign w:val="center"/>
          </w:tcPr>
          <w:p w14:paraId="06EB1CA5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2FA771F8" wp14:editId="45CBF5A9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  <w:vAlign w:val="center"/>
          </w:tcPr>
          <w:p w14:paraId="04B6A39D" w14:textId="2EA81CCD" w:rsidR="00E95D08" w:rsidRPr="008D4A99" w:rsidRDefault="005557B1" w:rsidP="00E95D08">
            <w:pPr>
              <w:pStyle w:val="Contact2"/>
            </w:pPr>
            <w:r>
              <w:t>jothimanising</w:t>
            </w:r>
            <w:r w:rsidR="00E34812">
              <w:t>@gmail.com</w:t>
            </w:r>
          </w:p>
        </w:tc>
      </w:tr>
      <w:tr w:rsidR="00E95D08" w:rsidRPr="00162614" w14:paraId="5903CD4C" w14:textId="77777777" w:rsidTr="00981FFC">
        <w:trPr>
          <w:trHeight w:val="637"/>
        </w:trPr>
        <w:tc>
          <w:tcPr>
            <w:tcW w:w="4751" w:type="dxa"/>
            <w:vMerge/>
          </w:tcPr>
          <w:p w14:paraId="7BB44203" w14:textId="77777777" w:rsidR="00E95D08" w:rsidRPr="000F3FE2" w:rsidRDefault="00E95D08" w:rsidP="00DE524F"/>
        </w:tc>
        <w:tc>
          <w:tcPr>
            <w:tcW w:w="624" w:type="dxa"/>
            <w:vMerge/>
          </w:tcPr>
          <w:p w14:paraId="4D556E57" w14:textId="77777777" w:rsidR="00E95D08" w:rsidRDefault="00E95D08" w:rsidP="00DE524F"/>
        </w:tc>
        <w:tc>
          <w:tcPr>
            <w:tcW w:w="437" w:type="dxa"/>
            <w:vMerge/>
          </w:tcPr>
          <w:p w14:paraId="6176E62E" w14:textId="77777777" w:rsidR="00E95D08" w:rsidRDefault="00E95D08" w:rsidP="00DE524F"/>
        </w:tc>
        <w:tc>
          <w:tcPr>
            <w:tcW w:w="753" w:type="dxa"/>
            <w:vAlign w:val="center"/>
          </w:tcPr>
          <w:p w14:paraId="2969661A" w14:textId="58736451" w:rsidR="00E95D08" w:rsidRPr="008D4A99" w:rsidRDefault="00E95D08" w:rsidP="00E95D08"/>
        </w:tc>
        <w:tc>
          <w:tcPr>
            <w:tcW w:w="4208" w:type="dxa"/>
            <w:vAlign w:val="center"/>
          </w:tcPr>
          <w:p w14:paraId="4B7EC2CB" w14:textId="198D2FE7" w:rsidR="00E95D08" w:rsidRPr="008D4A99" w:rsidRDefault="00E95D08" w:rsidP="00E95D08">
            <w:pPr>
              <w:pStyle w:val="Contact2"/>
            </w:pPr>
          </w:p>
        </w:tc>
      </w:tr>
      <w:tr w:rsidR="00E95D08" w14:paraId="1906C70D" w14:textId="77777777" w:rsidTr="00981FFC">
        <w:trPr>
          <w:trHeight w:val="964"/>
        </w:trPr>
        <w:tc>
          <w:tcPr>
            <w:tcW w:w="4751" w:type="dxa"/>
            <w:vAlign w:val="center"/>
          </w:tcPr>
          <w:p w14:paraId="01E7B780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D2D154B4FE564EC59E5AFD478587FC47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624" w:type="dxa"/>
            <w:vAlign w:val="center"/>
          </w:tcPr>
          <w:p w14:paraId="317769A4" w14:textId="77777777" w:rsidR="00E95D08" w:rsidRDefault="00E95D08" w:rsidP="00E95D08"/>
        </w:tc>
        <w:tc>
          <w:tcPr>
            <w:tcW w:w="437" w:type="dxa"/>
            <w:vAlign w:val="center"/>
          </w:tcPr>
          <w:p w14:paraId="4D1C7EA3" w14:textId="77777777" w:rsidR="00E95D08" w:rsidRDefault="00E95D08" w:rsidP="00E95D08"/>
        </w:tc>
        <w:tc>
          <w:tcPr>
            <w:tcW w:w="4961" w:type="dxa"/>
            <w:gridSpan w:val="2"/>
            <w:vAlign w:val="center"/>
          </w:tcPr>
          <w:p w14:paraId="59331DB0" w14:textId="117447C7" w:rsidR="00E95D08" w:rsidRPr="00C45D7E" w:rsidRDefault="008B1B70" w:rsidP="00E95D08">
            <w:pPr>
              <w:pStyle w:val="Heading1"/>
              <w:rPr>
                <w:rFonts w:asciiTheme="minorHAnsi" w:hAnsiTheme="minorHAnsi"/>
              </w:rPr>
            </w:pPr>
            <w:r>
              <w:t>Personal Details</w:t>
            </w:r>
          </w:p>
        </w:tc>
      </w:tr>
      <w:tr w:rsidR="00E95D08" w:rsidRPr="00B87E22" w14:paraId="6380B2A0" w14:textId="77777777" w:rsidTr="00981FFC">
        <w:trPr>
          <w:trHeight w:val="2608"/>
        </w:trPr>
        <w:tc>
          <w:tcPr>
            <w:tcW w:w="4751" w:type="dxa"/>
            <w:tcBorders>
              <w:bottom w:val="single" w:sz="4" w:space="0" w:color="3A8C95" w:themeColor="accent5" w:themeShade="80"/>
            </w:tcBorders>
          </w:tcPr>
          <w:p w14:paraId="340EF698" w14:textId="73B42C6F" w:rsidR="00E95D08" w:rsidRPr="00162614" w:rsidRDefault="000D1BE0" w:rsidP="00E95D08">
            <w:pPr>
              <w:pStyle w:val="Heading2"/>
            </w:pPr>
            <w:r w:rsidRPr="000D1BE0">
              <w:t>Altius Technologies </w:t>
            </w:r>
            <w:r>
              <w:t>, Data Entry Operator</w:t>
            </w:r>
          </w:p>
          <w:p w14:paraId="3D16F9E3" w14:textId="6A511636" w:rsidR="00E95D08" w:rsidRPr="00162614" w:rsidRDefault="00887813" w:rsidP="00E95D08">
            <w:pPr>
              <w:pStyle w:val="Date"/>
            </w:pPr>
            <w:r>
              <w:t>2022-2023</w:t>
            </w:r>
          </w:p>
          <w:p w14:paraId="357D5D0C" w14:textId="77777777" w:rsidR="00E95D08" w:rsidRPr="00162614" w:rsidRDefault="00000000" w:rsidP="00E95D08">
            <w:sdt>
              <w:sdtPr>
                <w:id w:val="468020753"/>
                <w:placeholder>
                  <w:docPart w:val="C14964243CDC4EC7BE6FC553CFE549F4"/>
                </w:placeholder>
                <w:temporary/>
                <w:showingPlcHdr/>
                <w15:appearance w15:val="hidden"/>
              </w:sdtPr>
              <w:sdtContent>
                <w:r w:rsidR="00E95D08">
                  <w:t>Developed and evolved brand identities, crafted compelling collateral, oversaw end-to-end project lifecycles, consistently met tight deadlines, contributed to award-winning projects, and mentored junior designers.</w:t>
                </w:r>
              </w:sdtContent>
            </w:sdt>
          </w:p>
        </w:tc>
        <w:tc>
          <w:tcPr>
            <w:tcW w:w="624" w:type="dxa"/>
          </w:tcPr>
          <w:p w14:paraId="25675833" w14:textId="77777777" w:rsidR="00E95D08" w:rsidRDefault="00E95D08" w:rsidP="00DE524F"/>
        </w:tc>
        <w:tc>
          <w:tcPr>
            <w:tcW w:w="437" w:type="dxa"/>
          </w:tcPr>
          <w:p w14:paraId="08AF50E8" w14:textId="77777777" w:rsidR="00E95D08" w:rsidRDefault="00E95D08" w:rsidP="00DE524F"/>
        </w:tc>
        <w:tc>
          <w:tcPr>
            <w:tcW w:w="4961" w:type="dxa"/>
            <w:gridSpan w:val="2"/>
            <w:vMerge w:val="restart"/>
            <w:vAlign w:val="center"/>
          </w:tcPr>
          <w:p w14:paraId="45A46AD6" w14:textId="74CB7F23" w:rsidR="00E95D08" w:rsidRPr="008B1B70" w:rsidRDefault="008B1B70" w:rsidP="00E95D08">
            <w:pPr>
              <w:pStyle w:val="ListBullet"/>
              <w:rPr>
                <w:szCs w:val="28"/>
              </w:rPr>
            </w:pPr>
            <w:r>
              <w:t xml:space="preserve">Date of Birth       </w:t>
            </w:r>
            <w:r w:rsidR="004369A0">
              <w:t xml:space="preserve"> </w:t>
            </w:r>
            <w:r>
              <w:t xml:space="preserve"> – 15.09.1976</w:t>
            </w:r>
          </w:p>
          <w:p w14:paraId="004990B4" w14:textId="447C6F6D" w:rsidR="008B1B70" w:rsidRDefault="008B1B70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 xml:space="preserve">Gender                </w:t>
            </w:r>
            <w:r w:rsidR="004369A0">
              <w:rPr>
                <w:szCs w:val="28"/>
              </w:rPr>
              <w:t xml:space="preserve"> </w:t>
            </w:r>
            <w:r>
              <w:rPr>
                <w:szCs w:val="28"/>
              </w:rPr>
              <w:t>– Female</w:t>
            </w:r>
          </w:p>
          <w:p w14:paraId="2F9D719E" w14:textId="591CE4A5" w:rsidR="008B1B70" w:rsidRDefault="008B1B70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 xml:space="preserve">Spouse Name </w:t>
            </w:r>
            <w:r w:rsidR="004369A0">
              <w:rPr>
                <w:szCs w:val="28"/>
              </w:rPr>
              <w:t xml:space="preserve">     </w:t>
            </w:r>
            <w:r>
              <w:rPr>
                <w:szCs w:val="28"/>
              </w:rPr>
              <w:t xml:space="preserve">– David Mathew </w:t>
            </w:r>
          </w:p>
          <w:p w14:paraId="08E94D37" w14:textId="4E772555" w:rsidR="008B1B70" w:rsidRDefault="008B1B70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 xml:space="preserve">Nationality            – Indian </w:t>
            </w:r>
          </w:p>
          <w:p w14:paraId="583E2790" w14:textId="098B3E09" w:rsidR="008B1B70" w:rsidRPr="006F031F" w:rsidRDefault="008B1B70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Language Known – Tamil, English</w:t>
            </w:r>
          </w:p>
        </w:tc>
      </w:tr>
      <w:tr w:rsidR="00E95D08" w:rsidRPr="00162614" w14:paraId="36117076" w14:textId="77777777" w:rsidTr="00981FFC">
        <w:trPr>
          <w:trHeight w:val="907"/>
        </w:trPr>
        <w:tc>
          <w:tcPr>
            <w:tcW w:w="4751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5B5192DE" w14:textId="0F0E31DC" w:rsidR="00E95D08" w:rsidRPr="00162614" w:rsidRDefault="0084769B" w:rsidP="00E95D08">
            <w:pPr>
              <w:pStyle w:val="Heading2"/>
            </w:pPr>
            <w:r w:rsidRPr="0084769B">
              <w:t>Astute Groups</w:t>
            </w:r>
            <w:r>
              <w:t xml:space="preserve"> ,Data Entry Operatr</w:t>
            </w:r>
          </w:p>
          <w:p w14:paraId="637C3A52" w14:textId="77777777" w:rsidR="00E95D08" w:rsidRPr="00162614" w:rsidRDefault="00000000" w:rsidP="00E95D08">
            <w:pPr>
              <w:pStyle w:val="Date"/>
            </w:pPr>
            <w:sdt>
              <w:sdtPr>
                <w:id w:val="1830791002"/>
                <w:placeholder>
                  <w:docPart w:val="22B1BD9A12994C1C817BE90565BCE1F6"/>
                </w:placeholder>
                <w:temporary/>
                <w:showingPlcHdr/>
                <w15:appearance w15:val="hidden"/>
              </w:sdtPr>
              <w:sdtContent>
                <w:r w:rsidR="00E95D08">
                  <w:t>2020-2023</w:t>
                </w:r>
              </w:sdtContent>
            </w:sdt>
          </w:p>
          <w:p w14:paraId="2FD6364E" w14:textId="77777777" w:rsidR="00E95D08" w:rsidRPr="00BB3142" w:rsidRDefault="00000000" w:rsidP="00E95D08">
            <w:sdt>
              <w:sdtPr>
                <w:id w:val="-104650069"/>
                <w:placeholder>
                  <w:docPart w:val="D275102C1C554AC6A442B359F6057B7B"/>
                </w:placeholder>
                <w:temporary/>
                <w:showingPlcHdr/>
                <w15:appearance w15:val="hidden"/>
              </w:sdtPr>
              <w:sdtContent>
                <w:r w:rsidR="00E95D08">
                  <w:t>Actively participated in the development and evolution of brand identities, was involved in various stages of project lifecycles, and contributed to projects that received awards.</w:t>
                </w:r>
              </w:sdtContent>
            </w:sdt>
          </w:p>
        </w:tc>
        <w:tc>
          <w:tcPr>
            <w:tcW w:w="624" w:type="dxa"/>
          </w:tcPr>
          <w:p w14:paraId="47EE11FF" w14:textId="77777777" w:rsidR="00E95D08" w:rsidRDefault="00E95D08" w:rsidP="00DE524F"/>
        </w:tc>
        <w:tc>
          <w:tcPr>
            <w:tcW w:w="437" w:type="dxa"/>
            <w:vMerge w:val="restart"/>
          </w:tcPr>
          <w:p w14:paraId="13353E4E" w14:textId="77777777" w:rsidR="00E95D08" w:rsidRDefault="00E95D08" w:rsidP="00DE524F"/>
        </w:tc>
        <w:tc>
          <w:tcPr>
            <w:tcW w:w="4961" w:type="dxa"/>
            <w:gridSpan w:val="2"/>
            <w:vMerge/>
          </w:tcPr>
          <w:p w14:paraId="7CA3E191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5BF34C91" w14:textId="77777777" w:rsidTr="00981FFC">
        <w:trPr>
          <w:trHeight w:val="728"/>
        </w:trPr>
        <w:tc>
          <w:tcPr>
            <w:tcW w:w="4751" w:type="dxa"/>
            <w:vMerge/>
            <w:tcBorders>
              <w:bottom w:val="single" w:sz="4" w:space="0" w:color="3A8C95" w:themeColor="accent5" w:themeShade="80"/>
            </w:tcBorders>
          </w:tcPr>
          <w:p w14:paraId="56143136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5FB0D65B" w14:textId="77777777" w:rsidR="00E95D08" w:rsidRDefault="00E95D08" w:rsidP="00DE524F"/>
        </w:tc>
        <w:tc>
          <w:tcPr>
            <w:tcW w:w="437" w:type="dxa"/>
            <w:vMerge/>
          </w:tcPr>
          <w:p w14:paraId="1E1C56EC" w14:textId="77777777" w:rsidR="00E95D08" w:rsidRDefault="00E95D08" w:rsidP="00DE524F"/>
        </w:tc>
        <w:tc>
          <w:tcPr>
            <w:tcW w:w="4961" w:type="dxa"/>
            <w:gridSpan w:val="2"/>
            <w:vAlign w:val="center"/>
          </w:tcPr>
          <w:p w14:paraId="403F6ADC" w14:textId="77777777" w:rsidR="00E95D08" w:rsidRPr="00C45D7E" w:rsidRDefault="00000000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C243CD4CB4974361A1681EEB6D267DA0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EDUCATION</w:t>
                </w:r>
              </w:sdtContent>
            </w:sdt>
          </w:p>
        </w:tc>
      </w:tr>
      <w:tr w:rsidR="00E95D08" w:rsidRPr="00162614" w14:paraId="6024BF24" w14:textId="77777777" w:rsidTr="00981FFC">
        <w:trPr>
          <w:trHeight w:val="1417"/>
        </w:trPr>
        <w:tc>
          <w:tcPr>
            <w:tcW w:w="4751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1FCD3DEE" w14:textId="77777777" w:rsidR="00E95D08" w:rsidRPr="00162614" w:rsidRDefault="00000000" w:rsidP="00E95D08">
            <w:pPr>
              <w:pStyle w:val="Heading2"/>
              <w:rPr>
                <w:bCs/>
              </w:rPr>
            </w:pPr>
            <w:sdt>
              <w:sdtPr>
                <w:rPr>
                  <w:bCs/>
                  <w:color w:val="auto"/>
                </w:rPr>
                <w:id w:val="742913048"/>
                <w:placeholder>
                  <w:docPart w:val="267847B0AC8C4B8DB10C420B1B8ED7C8"/>
                </w:placeholder>
                <w:temporary/>
                <w:showingPlcHdr/>
                <w15:appearance w15:val="hidden"/>
              </w:sdtPr>
              <w:sdtContent>
                <w:r w:rsidR="00E95D08" w:rsidRPr="45A88B00">
                  <w:rPr>
                    <w:bCs/>
                    <w:color w:val="auto"/>
                  </w:rPr>
                  <w:t>Relecloud</w:t>
                </w:r>
              </w:sdtContent>
            </w:sdt>
          </w:p>
          <w:p w14:paraId="1FCD927A" w14:textId="77777777" w:rsidR="00E95D08" w:rsidRPr="00162614" w:rsidRDefault="00000000" w:rsidP="00E95D08">
            <w:pPr>
              <w:pStyle w:val="Date"/>
            </w:pPr>
            <w:sdt>
              <w:sdtPr>
                <w:id w:val="-574049263"/>
                <w:placeholder>
                  <w:docPart w:val="4CCA614B1BE14E5183E3A1A7244BF075"/>
                </w:placeholder>
                <w:temporary/>
                <w:showingPlcHdr/>
                <w15:appearance w15:val="hidden"/>
              </w:sdtPr>
              <w:sdtContent>
                <w:r w:rsidR="00E95D08">
                  <w:t>2018-2020</w:t>
                </w:r>
              </w:sdtContent>
            </w:sdt>
          </w:p>
          <w:p w14:paraId="2C7922F2" w14:textId="77777777" w:rsidR="00E95D08" w:rsidRPr="00713B95" w:rsidRDefault="00000000" w:rsidP="00E95D08">
            <w:sdt>
              <w:sdtPr>
                <w:id w:val="-1543125065"/>
                <w:placeholder>
                  <w:docPart w:val="9BD417F8BA3A4EAFBB8C76E1891482E1"/>
                </w:placeholder>
                <w:temporary/>
                <w:showingPlcHdr/>
                <w15:appearance w15:val="hidden"/>
              </w:sdtPr>
              <w:sdtContent>
                <w:r w:rsidR="00E95D08">
                  <w:t>As an intern I actively learned and contributed to the creative process which allowed me to gain valuable insights into the industry and enhance my skills under the guidance of experienced professionals.</w:t>
                </w:r>
              </w:sdtContent>
            </w:sdt>
          </w:p>
        </w:tc>
        <w:tc>
          <w:tcPr>
            <w:tcW w:w="624" w:type="dxa"/>
          </w:tcPr>
          <w:p w14:paraId="3E3E6279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437" w:type="dxa"/>
            <w:vMerge w:val="restart"/>
          </w:tcPr>
          <w:p w14:paraId="7A549D83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1B2B9777" w14:textId="6523237A" w:rsidR="00E95D08" w:rsidRPr="00DF464A" w:rsidRDefault="00AF2325" w:rsidP="00E95D08">
            <w:pPr>
              <w:pStyle w:val="Heading2"/>
              <w:rPr>
                <w:sz w:val="24"/>
                <w:szCs w:val="24"/>
              </w:rPr>
            </w:pPr>
            <w:r w:rsidRPr="00DF464A">
              <w:rPr>
                <w:sz w:val="24"/>
                <w:szCs w:val="24"/>
              </w:rPr>
              <w:t xml:space="preserve">B.Ed </w:t>
            </w:r>
            <w:r w:rsidR="002832AE" w:rsidRPr="00DF464A">
              <w:rPr>
                <w:sz w:val="24"/>
                <w:szCs w:val="24"/>
              </w:rPr>
              <w:t>- Mathematics</w:t>
            </w:r>
          </w:p>
          <w:p w14:paraId="725E60DB" w14:textId="4FD4FEEC" w:rsidR="00E95D08" w:rsidRPr="00DF464A" w:rsidRDefault="002832AE" w:rsidP="00E95D08">
            <w:pPr>
              <w:pStyle w:val="Date"/>
              <w:rPr>
                <w:sz w:val="16"/>
                <w:szCs w:val="16"/>
              </w:rPr>
            </w:pPr>
            <w:r w:rsidRPr="00DF464A">
              <w:rPr>
                <w:sz w:val="16"/>
                <w:szCs w:val="16"/>
              </w:rPr>
              <w:t>March 2012</w:t>
            </w:r>
          </w:p>
          <w:p w14:paraId="29B6AD58" w14:textId="745CD0A6" w:rsidR="00E95D08" w:rsidRPr="008A65BA" w:rsidRDefault="002832AE" w:rsidP="00E95D08">
            <w:r w:rsidRPr="00DF464A">
              <w:rPr>
                <w:sz w:val="16"/>
                <w:szCs w:val="16"/>
              </w:rPr>
              <w:t>Dhamotharan College of Education</w:t>
            </w:r>
            <w:r>
              <w:t>.</w:t>
            </w:r>
          </w:p>
        </w:tc>
      </w:tr>
      <w:tr w:rsidR="00E95D08" w:rsidRPr="00162614" w14:paraId="22EFF983" w14:textId="77777777" w:rsidTr="00981FFC">
        <w:trPr>
          <w:trHeight w:val="1417"/>
        </w:trPr>
        <w:tc>
          <w:tcPr>
            <w:tcW w:w="4751" w:type="dxa"/>
            <w:vMerge/>
          </w:tcPr>
          <w:p w14:paraId="7CC5AE6D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624" w:type="dxa"/>
          </w:tcPr>
          <w:p w14:paraId="46C19072" w14:textId="77777777" w:rsidR="00E95D08" w:rsidRDefault="00E95D08" w:rsidP="00DE524F"/>
        </w:tc>
        <w:tc>
          <w:tcPr>
            <w:tcW w:w="437" w:type="dxa"/>
            <w:vMerge/>
          </w:tcPr>
          <w:p w14:paraId="0ACF4134" w14:textId="77777777" w:rsidR="00E95D08" w:rsidRDefault="00E95D08" w:rsidP="00DE524F"/>
        </w:tc>
        <w:tc>
          <w:tcPr>
            <w:tcW w:w="4961" w:type="dxa"/>
            <w:gridSpan w:val="2"/>
            <w:vAlign w:val="center"/>
          </w:tcPr>
          <w:p w14:paraId="4C052EEC" w14:textId="1C31073C" w:rsidR="00E95D08" w:rsidRPr="004369A0" w:rsidRDefault="002832AE" w:rsidP="00E95D08">
            <w:pPr>
              <w:pStyle w:val="Heading2"/>
              <w:rPr>
                <w:sz w:val="24"/>
                <w:szCs w:val="24"/>
              </w:rPr>
            </w:pPr>
            <w:r w:rsidRPr="004369A0">
              <w:rPr>
                <w:sz w:val="24"/>
                <w:szCs w:val="24"/>
              </w:rPr>
              <w:t>MCA – Computer Science</w:t>
            </w:r>
          </w:p>
          <w:p w14:paraId="7DE5F510" w14:textId="09A94572" w:rsidR="00E95D08" w:rsidRPr="004369A0" w:rsidRDefault="00C072A8" w:rsidP="00E95D08">
            <w:pPr>
              <w:pStyle w:val="Date"/>
              <w:rPr>
                <w:sz w:val="16"/>
                <w:szCs w:val="16"/>
              </w:rPr>
            </w:pPr>
            <w:r w:rsidRPr="004369A0">
              <w:rPr>
                <w:sz w:val="16"/>
                <w:szCs w:val="16"/>
              </w:rPr>
              <w:t>March 2000</w:t>
            </w:r>
          </w:p>
          <w:p w14:paraId="12F451B9" w14:textId="77777777" w:rsidR="00E95D08" w:rsidRPr="004369A0" w:rsidRDefault="00C072A8" w:rsidP="00E95D08">
            <w:pPr>
              <w:rPr>
                <w:sz w:val="16"/>
                <w:szCs w:val="16"/>
              </w:rPr>
            </w:pPr>
            <w:r w:rsidRPr="004369A0">
              <w:rPr>
                <w:sz w:val="16"/>
                <w:szCs w:val="16"/>
              </w:rPr>
              <w:t>Vivekanadha College for Women</w:t>
            </w:r>
          </w:p>
          <w:p w14:paraId="79F76523" w14:textId="6A8E2FE5" w:rsidR="00C072A8" w:rsidRPr="00162614" w:rsidRDefault="00C072A8" w:rsidP="00E95D08"/>
        </w:tc>
      </w:tr>
    </w:tbl>
    <w:p w14:paraId="6B43CB90" w14:textId="43E39C66" w:rsidR="00E95D08" w:rsidRPr="00BA3E51" w:rsidRDefault="001642BE" w:rsidP="001C6718">
      <w:r>
        <w:t>s</w:t>
      </w:r>
    </w:p>
    <w:sectPr w:rsidR="00E95D08" w:rsidRPr="00BA3E51" w:rsidSect="00C66715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D768C" w14:textId="77777777" w:rsidR="00060589" w:rsidRDefault="00060589" w:rsidP="00BA3E51">
      <w:pPr>
        <w:spacing w:line="240" w:lineRule="auto"/>
      </w:pPr>
      <w:r>
        <w:separator/>
      </w:r>
    </w:p>
  </w:endnote>
  <w:endnote w:type="continuationSeparator" w:id="0">
    <w:p w14:paraId="25E85A45" w14:textId="77777777" w:rsidR="00060589" w:rsidRDefault="00060589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821C19" w14:textId="77777777" w:rsidR="00060589" w:rsidRDefault="00060589" w:rsidP="00BA3E51">
      <w:pPr>
        <w:spacing w:line="240" w:lineRule="auto"/>
      </w:pPr>
      <w:r>
        <w:separator/>
      </w:r>
    </w:p>
  </w:footnote>
  <w:footnote w:type="continuationSeparator" w:id="0">
    <w:p w14:paraId="3A4E74F0" w14:textId="77777777" w:rsidR="00060589" w:rsidRDefault="00060589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62"/>
    <w:rsid w:val="00025D23"/>
    <w:rsid w:val="000407F5"/>
    <w:rsid w:val="00041F8A"/>
    <w:rsid w:val="00045F2E"/>
    <w:rsid w:val="00055BBC"/>
    <w:rsid w:val="00060589"/>
    <w:rsid w:val="00072DE8"/>
    <w:rsid w:val="00073BF3"/>
    <w:rsid w:val="00081B51"/>
    <w:rsid w:val="000D1BE0"/>
    <w:rsid w:val="000D3891"/>
    <w:rsid w:val="000F3FE2"/>
    <w:rsid w:val="00140582"/>
    <w:rsid w:val="00162614"/>
    <w:rsid w:val="001642BE"/>
    <w:rsid w:val="00177BCB"/>
    <w:rsid w:val="00184BEC"/>
    <w:rsid w:val="001A313A"/>
    <w:rsid w:val="001C6718"/>
    <w:rsid w:val="001D0CF8"/>
    <w:rsid w:val="00200FC4"/>
    <w:rsid w:val="00217454"/>
    <w:rsid w:val="002251C8"/>
    <w:rsid w:val="002832AE"/>
    <w:rsid w:val="00293BB8"/>
    <w:rsid w:val="002A4A92"/>
    <w:rsid w:val="002D5478"/>
    <w:rsid w:val="00364B5C"/>
    <w:rsid w:val="00373FC8"/>
    <w:rsid w:val="00386DD3"/>
    <w:rsid w:val="003976A8"/>
    <w:rsid w:val="003B3A48"/>
    <w:rsid w:val="003C19A4"/>
    <w:rsid w:val="003C5242"/>
    <w:rsid w:val="003E7783"/>
    <w:rsid w:val="0041420A"/>
    <w:rsid w:val="004369A0"/>
    <w:rsid w:val="00442A0E"/>
    <w:rsid w:val="00443C70"/>
    <w:rsid w:val="0045059C"/>
    <w:rsid w:val="00496263"/>
    <w:rsid w:val="004B419A"/>
    <w:rsid w:val="004D74C1"/>
    <w:rsid w:val="004E6AB2"/>
    <w:rsid w:val="00535F87"/>
    <w:rsid w:val="005557B1"/>
    <w:rsid w:val="00564622"/>
    <w:rsid w:val="005765A2"/>
    <w:rsid w:val="005B3227"/>
    <w:rsid w:val="005E0657"/>
    <w:rsid w:val="006755BF"/>
    <w:rsid w:val="006C0673"/>
    <w:rsid w:val="006C75D7"/>
    <w:rsid w:val="006F031F"/>
    <w:rsid w:val="00703D7E"/>
    <w:rsid w:val="00705647"/>
    <w:rsid w:val="00713B95"/>
    <w:rsid w:val="00747832"/>
    <w:rsid w:val="007A5868"/>
    <w:rsid w:val="007E5AAA"/>
    <w:rsid w:val="007E6083"/>
    <w:rsid w:val="007F77DC"/>
    <w:rsid w:val="00810CEF"/>
    <w:rsid w:val="0081316C"/>
    <w:rsid w:val="0084769B"/>
    <w:rsid w:val="00855181"/>
    <w:rsid w:val="008643BF"/>
    <w:rsid w:val="00873F12"/>
    <w:rsid w:val="00887813"/>
    <w:rsid w:val="00893796"/>
    <w:rsid w:val="008A2CC1"/>
    <w:rsid w:val="008A65BA"/>
    <w:rsid w:val="008B1112"/>
    <w:rsid w:val="008B1B70"/>
    <w:rsid w:val="008D4A99"/>
    <w:rsid w:val="008F572E"/>
    <w:rsid w:val="00905659"/>
    <w:rsid w:val="00914419"/>
    <w:rsid w:val="00935402"/>
    <w:rsid w:val="00962E61"/>
    <w:rsid w:val="00976E5A"/>
    <w:rsid w:val="00981FFC"/>
    <w:rsid w:val="00986331"/>
    <w:rsid w:val="009C7105"/>
    <w:rsid w:val="009D1934"/>
    <w:rsid w:val="009E3575"/>
    <w:rsid w:val="00A31B03"/>
    <w:rsid w:val="00AB7FE5"/>
    <w:rsid w:val="00AC17C9"/>
    <w:rsid w:val="00AC1E5A"/>
    <w:rsid w:val="00AC383F"/>
    <w:rsid w:val="00AF2325"/>
    <w:rsid w:val="00B117F0"/>
    <w:rsid w:val="00B87E22"/>
    <w:rsid w:val="00BA2D2C"/>
    <w:rsid w:val="00BA3E51"/>
    <w:rsid w:val="00BB3142"/>
    <w:rsid w:val="00BB479B"/>
    <w:rsid w:val="00BC306F"/>
    <w:rsid w:val="00C072A8"/>
    <w:rsid w:val="00C155FC"/>
    <w:rsid w:val="00C348EF"/>
    <w:rsid w:val="00C45D7E"/>
    <w:rsid w:val="00C47B9D"/>
    <w:rsid w:val="00C66715"/>
    <w:rsid w:val="00C73E98"/>
    <w:rsid w:val="00CB1D3C"/>
    <w:rsid w:val="00D548EE"/>
    <w:rsid w:val="00D666BB"/>
    <w:rsid w:val="00D67CD6"/>
    <w:rsid w:val="00D8505D"/>
    <w:rsid w:val="00DF464A"/>
    <w:rsid w:val="00E04462"/>
    <w:rsid w:val="00E20245"/>
    <w:rsid w:val="00E26869"/>
    <w:rsid w:val="00E270D1"/>
    <w:rsid w:val="00E34812"/>
    <w:rsid w:val="00E35010"/>
    <w:rsid w:val="00E4379F"/>
    <w:rsid w:val="00E53162"/>
    <w:rsid w:val="00E80C1C"/>
    <w:rsid w:val="00E84964"/>
    <w:rsid w:val="00E95D08"/>
    <w:rsid w:val="00EA0042"/>
    <w:rsid w:val="00EF639B"/>
    <w:rsid w:val="00F05965"/>
    <w:rsid w:val="00F50BC6"/>
    <w:rsid w:val="00F908C3"/>
    <w:rsid w:val="00FA66A5"/>
    <w:rsid w:val="00FC150A"/>
    <w:rsid w:val="00FE2094"/>
    <w:rsid w:val="00FE534B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65A19"/>
  <w15:chartTrackingRefBased/>
  <w15:docId w15:val="{69DC47CE-2A1B-4D3D-93BE-98F04A1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eh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02B47EE5E3349BAA0F2B6DEC7BE5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30223-D48D-432E-AC57-2239DFE77A0A}"/>
      </w:docPartPr>
      <w:docPartBody>
        <w:p w:rsidR="006C6B14" w:rsidRDefault="006C6B14">
          <w:pPr>
            <w:pStyle w:val="202B47EE5E3349BAA0F2B6DEC7BE52EE"/>
          </w:pPr>
          <w:r w:rsidRPr="00C45D7E">
            <w:t>PROFILE</w:t>
          </w:r>
        </w:p>
      </w:docPartBody>
    </w:docPart>
    <w:docPart>
      <w:docPartPr>
        <w:name w:val="5A984CE0DE4B430285569B7DAD89C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D51C9-02E7-4DA5-8ED1-A933CC5D4E8D}"/>
      </w:docPartPr>
      <w:docPartBody>
        <w:p w:rsidR="006C6B14" w:rsidRDefault="006C6B14">
          <w:pPr>
            <w:pStyle w:val="5A984CE0DE4B430285569B7DAD89C893"/>
          </w:pPr>
          <w:r w:rsidRPr="00162614">
            <w:t>CONTACT</w:t>
          </w:r>
        </w:p>
      </w:docPartBody>
    </w:docPart>
    <w:docPart>
      <w:docPartPr>
        <w:name w:val="D2D154B4FE564EC59E5AFD478587F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C9744-487B-4766-8828-97F09703C38E}"/>
      </w:docPartPr>
      <w:docPartBody>
        <w:p w:rsidR="006C6B14" w:rsidRDefault="006C6B14">
          <w:pPr>
            <w:pStyle w:val="D2D154B4FE564EC59E5AFD478587FC47"/>
          </w:pPr>
          <w:r>
            <w:t>EXPERIENCE</w:t>
          </w:r>
        </w:p>
      </w:docPartBody>
    </w:docPart>
    <w:docPart>
      <w:docPartPr>
        <w:name w:val="C14964243CDC4EC7BE6FC553CFE54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B1511-70D4-439D-AC81-D1B55C69FF25}"/>
      </w:docPartPr>
      <w:docPartBody>
        <w:p w:rsidR="006C6B14" w:rsidRDefault="006C6B14">
          <w:pPr>
            <w:pStyle w:val="C14964243CDC4EC7BE6FC553CFE549F4"/>
          </w:pPr>
          <w:r>
            <w:t>Developed and evolved brand identities, crafted compelling collateral, oversaw end-to-end project lifecycles, consistently met tight deadlines, contributed to award-winning projects, and mentored junior designers.</w:t>
          </w:r>
        </w:p>
      </w:docPartBody>
    </w:docPart>
    <w:docPart>
      <w:docPartPr>
        <w:name w:val="22B1BD9A12994C1C817BE90565BCE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07474-9E8E-4C3D-BB98-024F6854E509}"/>
      </w:docPartPr>
      <w:docPartBody>
        <w:p w:rsidR="006C6B14" w:rsidRDefault="006C6B14">
          <w:pPr>
            <w:pStyle w:val="22B1BD9A12994C1C817BE90565BCE1F6"/>
          </w:pPr>
          <w:r>
            <w:t>2020-2023</w:t>
          </w:r>
        </w:p>
      </w:docPartBody>
    </w:docPart>
    <w:docPart>
      <w:docPartPr>
        <w:name w:val="D275102C1C554AC6A442B359F6057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922FA-3B01-485A-84EF-56587F4D9264}"/>
      </w:docPartPr>
      <w:docPartBody>
        <w:p w:rsidR="006C6B14" w:rsidRDefault="006C6B14">
          <w:pPr>
            <w:pStyle w:val="D275102C1C554AC6A442B359F6057B7B"/>
          </w:pPr>
          <w:r>
            <w:t>Actively participated in the development and evolution of brand identities, was involved in various stages of project lifecycles, and contributed to projects that received awards.</w:t>
          </w:r>
        </w:p>
      </w:docPartBody>
    </w:docPart>
    <w:docPart>
      <w:docPartPr>
        <w:name w:val="C243CD4CB4974361A1681EEB6D267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BE556-737C-4C19-8CAE-E2D0EC815C46}"/>
      </w:docPartPr>
      <w:docPartBody>
        <w:p w:rsidR="006C6B14" w:rsidRDefault="006C6B14">
          <w:pPr>
            <w:pStyle w:val="C243CD4CB4974361A1681EEB6D267DA0"/>
          </w:pPr>
          <w:r w:rsidRPr="00162614">
            <w:t>EDUCATION</w:t>
          </w:r>
        </w:p>
      </w:docPartBody>
    </w:docPart>
    <w:docPart>
      <w:docPartPr>
        <w:name w:val="267847B0AC8C4B8DB10C420B1B8ED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86AAE-84B0-4979-A905-04DA32E1B2E4}"/>
      </w:docPartPr>
      <w:docPartBody>
        <w:p w:rsidR="006C6B14" w:rsidRDefault="006C6B14">
          <w:pPr>
            <w:pStyle w:val="267847B0AC8C4B8DB10C420B1B8ED7C8"/>
          </w:pPr>
          <w:r w:rsidRPr="45A88B00">
            <w:rPr>
              <w:bCs/>
            </w:rPr>
            <w:t>Relecloud</w:t>
          </w:r>
        </w:p>
      </w:docPartBody>
    </w:docPart>
    <w:docPart>
      <w:docPartPr>
        <w:name w:val="4CCA614B1BE14E5183E3A1A7244BF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288E9-C4FA-4FBF-9B64-047975A9D413}"/>
      </w:docPartPr>
      <w:docPartBody>
        <w:p w:rsidR="006C6B14" w:rsidRDefault="006C6B14">
          <w:pPr>
            <w:pStyle w:val="4CCA614B1BE14E5183E3A1A7244BF075"/>
          </w:pPr>
          <w:r>
            <w:t>2018-2020</w:t>
          </w:r>
        </w:p>
      </w:docPartBody>
    </w:docPart>
    <w:docPart>
      <w:docPartPr>
        <w:name w:val="9BD417F8BA3A4EAFBB8C76E189148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5A8B9-8D90-4B0E-815E-FA0003019881}"/>
      </w:docPartPr>
      <w:docPartBody>
        <w:p w:rsidR="006C6B14" w:rsidRDefault="006C6B14">
          <w:pPr>
            <w:pStyle w:val="9BD417F8BA3A4EAFBB8C76E1891482E1"/>
          </w:pPr>
          <w:r>
            <w:t>As an intern I actively learned and contributed to the creative process which allowed me to gain valuable insights into the industry and enhance my skills under the guidance of experienced professionals.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F"/>
    <w:rsid w:val="000A766F"/>
    <w:rsid w:val="000F68A6"/>
    <w:rsid w:val="006C6B14"/>
    <w:rsid w:val="00810CEF"/>
    <w:rsid w:val="009F4C6B"/>
    <w:rsid w:val="00B117F0"/>
    <w:rsid w:val="00BC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2B47EE5E3349BAA0F2B6DEC7BE52EE">
    <w:name w:val="202B47EE5E3349BAA0F2B6DEC7BE52EE"/>
  </w:style>
  <w:style w:type="paragraph" w:customStyle="1" w:styleId="5A984CE0DE4B430285569B7DAD89C893">
    <w:name w:val="5A984CE0DE4B430285569B7DAD89C893"/>
  </w:style>
  <w:style w:type="paragraph" w:customStyle="1" w:styleId="D2D154B4FE564EC59E5AFD478587FC47">
    <w:name w:val="D2D154B4FE564EC59E5AFD478587FC47"/>
  </w:style>
  <w:style w:type="paragraph" w:customStyle="1" w:styleId="C14964243CDC4EC7BE6FC553CFE549F4">
    <w:name w:val="C14964243CDC4EC7BE6FC553CFE549F4"/>
  </w:style>
  <w:style w:type="paragraph" w:customStyle="1" w:styleId="22B1BD9A12994C1C817BE90565BCE1F6">
    <w:name w:val="22B1BD9A12994C1C817BE90565BCE1F6"/>
  </w:style>
  <w:style w:type="paragraph" w:customStyle="1" w:styleId="D275102C1C554AC6A442B359F6057B7B">
    <w:name w:val="D275102C1C554AC6A442B359F6057B7B"/>
  </w:style>
  <w:style w:type="paragraph" w:customStyle="1" w:styleId="C243CD4CB4974361A1681EEB6D267DA0">
    <w:name w:val="C243CD4CB4974361A1681EEB6D267DA0"/>
  </w:style>
  <w:style w:type="paragraph" w:customStyle="1" w:styleId="267847B0AC8C4B8DB10C420B1B8ED7C8">
    <w:name w:val="267847B0AC8C4B8DB10C420B1B8ED7C8"/>
  </w:style>
  <w:style w:type="paragraph" w:customStyle="1" w:styleId="4CCA614B1BE14E5183E3A1A7244BF075">
    <w:name w:val="4CCA614B1BE14E5183E3A1A7244BF075"/>
  </w:style>
  <w:style w:type="paragraph" w:customStyle="1" w:styleId="9BD417F8BA3A4EAFBB8C76E1891482E1">
    <w:name w:val="9BD417F8BA3A4EAFBB8C76E1891482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262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 Hephzibha</dc:creator>
  <cp:keywords/>
  <dc:description/>
  <cp:lastModifiedBy>Hane Hephzibha</cp:lastModifiedBy>
  <cp:revision>21</cp:revision>
  <dcterms:created xsi:type="dcterms:W3CDTF">2024-08-02T10:13:00Z</dcterms:created>
  <dcterms:modified xsi:type="dcterms:W3CDTF">2024-09-25T15:34:00Z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